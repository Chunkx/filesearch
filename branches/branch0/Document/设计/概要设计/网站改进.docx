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E28CA" w:rsidRDefault="005E28CA">
      <w:r w:rsidRPr="005C6991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alt="index-one_1.png" style="width:412.5pt;height:327.75pt;visibility:visible">
            <v:imagedata r:id="rId5" o:title=""/>
          </v:shape>
        </w:pict>
      </w:r>
    </w:p>
    <w:p w:rsidR="005E28CA" w:rsidRDefault="005E28CA" w:rsidP="004A3293">
      <w:pPr>
        <w:jc w:val="center"/>
      </w:pPr>
      <w:r>
        <w:rPr>
          <w:rFonts w:hint="eastAsia"/>
        </w:rPr>
        <w:t>改动及确认的点</w:t>
      </w:r>
    </w:p>
    <w:p w:rsidR="005E28CA" w:rsidRDefault="005E28CA"/>
    <w:p w:rsidR="005E28CA" w:rsidRDefault="005E28CA" w:rsidP="00EF52A9">
      <w:pPr>
        <w:pStyle w:val="ListParagraph"/>
        <w:numPr>
          <w:ilvl w:val="0"/>
          <w:numId w:val="2"/>
        </w:numPr>
        <w:ind w:firstLineChars="0"/>
      </w:pPr>
      <w:r>
        <w:t>Banner</w:t>
      </w:r>
      <w:r>
        <w:rPr>
          <w:rFonts w:hint="eastAsia"/>
        </w:rPr>
        <w:t>图片换成下面的</w:t>
      </w:r>
      <w:r>
        <w:t>Banner</w:t>
      </w:r>
      <w:r>
        <w:rPr>
          <w:rFonts w:hint="eastAsia"/>
        </w:rPr>
        <w:t>图片。</w:t>
      </w:r>
    </w:p>
    <w:p w:rsidR="005E28CA" w:rsidRDefault="005E28CA" w:rsidP="00E33459">
      <w:pPr>
        <w:pStyle w:val="ListParagraph"/>
        <w:numPr>
          <w:ilvl w:val="0"/>
          <w:numId w:val="2"/>
        </w:numPr>
        <w:ind w:firstLineChars="0"/>
      </w:pPr>
      <w:r>
        <w:t>[</w:t>
      </w:r>
      <w:r>
        <w:rPr>
          <w:rFonts w:hint="eastAsia"/>
        </w:rPr>
        <w:t>收费相关</w:t>
      </w:r>
      <w:r>
        <w:t>] –</w:t>
      </w:r>
      <w:r>
        <w:rPr>
          <w:rFonts w:hint="eastAsia"/>
        </w:rPr>
        <w:t>〉</w:t>
      </w:r>
      <w:r>
        <w:t>[</w:t>
      </w:r>
      <w:r>
        <w:rPr>
          <w:rFonts w:hint="eastAsia"/>
        </w:rPr>
        <w:t>产品购买</w:t>
      </w:r>
      <w:r>
        <w:t>]</w:t>
      </w:r>
      <w:r>
        <w:rPr>
          <w:rFonts w:hint="eastAsia"/>
        </w:rPr>
        <w:t>，</w:t>
      </w:r>
      <w:r>
        <w:t>[</w:t>
      </w:r>
      <w:r>
        <w:rPr>
          <w:rFonts w:hint="eastAsia"/>
        </w:rPr>
        <w:t>关于我们</w:t>
      </w:r>
      <w:r>
        <w:t>]-</w:t>
      </w:r>
      <w:r>
        <w:rPr>
          <w:rFonts w:hint="eastAsia"/>
        </w:rPr>
        <w:t>〉</w:t>
      </w:r>
      <w:r>
        <w:t>[</w:t>
      </w:r>
      <w:r>
        <w:rPr>
          <w:rFonts w:hint="eastAsia"/>
        </w:rPr>
        <w:t>产品介绍</w:t>
      </w:r>
      <w:r>
        <w:t>]</w:t>
      </w:r>
      <w:r>
        <w:rPr>
          <w:rFonts w:hint="eastAsia"/>
        </w:rPr>
        <w:t>。</w:t>
      </w:r>
    </w:p>
    <w:p w:rsidR="005E28CA" w:rsidRDefault="005E28CA" w:rsidP="005521D4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可检索数据类型多样</w:t>
      </w:r>
      <w:r>
        <w:t>—</w:t>
      </w:r>
      <w:r>
        <w:rPr>
          <w:rFonts w:hint="eastAsia"/>
        </w:rPr>
        <w:t>〉可检索多样的文件类型。</w:t>
      </w:r>
    </w:p>
    <w:p w:rsidR="005E28CA" w:rsidRDefault="005E28CA" w:rsidP="005521D4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产品特性需要追加</w:t>
      </w:r>
      <w:r>
        <w:t xml:space="preserve"> [</w:t>
      </w:r>
      <w:r>
        <w:rPr>
          <w:rFonts w:hint="eastAsia"/>
        </w:rPr>
        <w:t>操作方便</w:t>
      </w:r>
      <w:r>
        <w:t>]</w:t>
      </w:r>
      <w:r>
        <w:rPr>
          <w:rFonts w:hint="eastAsia"/>
        </w:rPr>
        <w:t>，这样就成了六个了</w:t>
      </w:r>
    </w:p>
    <w:p w:rsidR="005E28CA" w:rsidRDefault="005E28CA" w:rsidP="005521D4">
      <w:r>
        <w:t xml:space="preserve">    </w:t>
      </w:r>
      <w:r>
        <w:rPr>
          <w:rFonts w:hint="eastAsia"/>
        </w:rPr>
        <w:t>这样就可以排成</w:t>
      </w:r>
      <w:r>
        <w:t>2</w:t>
      </w:r>
      <w:r>
        <w:rPr>
          <w:rFonts w:hint="eastAsia"/>
        </w:rPr>
        <w:t>行，有边空出来的，加上一个</w:t>
      </w:r>
      <w:r>
        <w:t xml:space="preserve"> </w:t>
      </w:r>
      <w:r>
        <w:rPr>
          <w:rFonts w:hint="eastAsia"/>
        </w:rPr>
        <w:t>最新动态</w:t>
      </w:r>
      <w:r>
        <w:t xml:space="preserve">  </w:t>
      </w:r>
      <w:r>
        <w:rPr>
          <w:rFonts w:hint="eastAsia"/>
        </w:rPr>
        <w:t>下面是一个列表</w:t>
      </w:r>
    </w:p>
    <w:p w:rsidR="005E28CA" w:rsidRDefault="005E28CA" w:rsidP="005521D4">
      <w:r>
        <w:t xml:space="preserve">    </w:t>
      </w:r>
      <w:r>
        <w:rPr>
          <w:rFonts w:hint="eastAsia"/>
        </w:rPr>
        <w:t>显示相应的新闻。就像</w:t>
      </w:r>
      <w:r>
        <w:t>WPS</w:t>
      </w:r>
      <w:r>
        <w:rPr>
          <w:rFonts w:hint="eastAsia"/>
        </w:rPr>
        <w:t>的样子一样</w:t>
      </w:r>
    </w:p>
    <w:p w:rsidR="005E28CA" w:rsidRDefault="005E28CA">
      <w:r>
        <w:rPr>
          <w:noProof/>
        </w:rPr>
        <w:pict>
          <v:oval id="_x0000_s1026" style="position:absolute;left:0;text-align:left;margin-left:311.35pt;margin-top:12.35pt;width:95.65pt;height:27.95pt;z-index:251658240">
            <v:fill opacity="0"/>
          </v:oval>
        </w:pict>
      </w:r>
    </w:p>
    <w:p w:rsidR="005E28CA" w:rsidRDefault="005E28CA">
      <w:r w:rsidRPr="005C6991">
        <w:rPr>
          <w:noProof/>
        </w:rPr>
        <w:pict>
          <v:shape id="图片 7" o:spid="_x0000_i1026" type="#_x0000_t75" style="width:411.75pt;height:133.5pt;visibility:visible">
            <v:imagedata r:id="rId6" o:title=""/>
          </v:shape>
        </w:pict>
      </w:r>
    </w:p>
    <w:p w:rsidR="005E28CA" w:rsidRDefault="005E28CA"/>
    <w:p w:rsidR="005E28CA" w:rsidRDefault="005E28CA"/>
    <w:p w:rsidR="005E28CA" w:rsidRDefault="005E28CA">
      <w:r w:rsidRPr="005C6991">
        <w:rPr>
          <w:noProof/>
        </w:rPr>
        <w:pict>
          <v:shape id="图片 0" o:spid="_x0000_i1027" type="#_x0000_t75" alt="banner_two.png" style="width:408.75pt;height:150.75pt;visibility:visible">
            <v:imagedata r:id="rId7" o:title=""/>
          </v:shape>
        </w:pict>
      </w:r>
    </w:p>
    <w:p w:rsidR="005E28CA" w:rsidRDefault="005E28CA"/>
    <w:p w:rsidR="005E28CA" w:rsidRDefault="005E28CA">
      <w:r>
        <w:t xml:space="preserve">                             </w:t>
      </w:r>
      <w:r>
        <w:rPr>
          <w:rFonts w:hint="eastAsia"/>
        </w:rPr>
        <w:t>改动及确认的点</w:t>
      </w:r>
    </w:p>
    <w:p w:rsidR="005E28CA" w:rsidRDefault="005E28CA"/>
    <w:p w:rsidR="005E28CA" w:rsidRDefault="005E28CA" w:rsidP="00EF52A9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立即下载</w:t>
      </w:r>
      <w:r>
        <w:t>,</w:t>
      </w:r>
      <w:r>
        <w:rPr>
          <w:rFonts w:hint="eastAsia"/>
        </w:rPr>
        <w:t>需要凹凸感的按钮</w:t>
      </w:r>
    </w:p>
    <w:p w:rsidR="005E28CA" w:rsidRDefault="005E28CA" w:rsidP="00EF52A9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文字部分只需要</w:t>
      </w:r>
      <w:r>
        <w:t xml:space="preserve"> &lt;</w:t>
      </w:r>
      <w:r>
        <w:rPr>
          <w:rFonts w:hint="eastAsia"/>
        </w:rPr>
        <w:t>专业为您解决</w:t>
      </w:r>
      <w:r>
        <w:t>…..&gt;</w:t>
      </w:r>
      <w:r>
        <w:rPr>
          <w:rFonts w:hint="eastAsia"/>
        </w:rPr>
        <w:t>，并且分成两行</w:t>
      </w:r>
    </w:p>
    <w:p w:rsidR="005E28CA" w:rsidRDefault="005E28CA" w:rsidP="00F45D86">
      <w:pPr>
        <w:pStyle w:val="ListParagraph"/>
        <w:ind w:left="420" w:firstLineChars="0" w:firstLine="0"/>
      </w:pPr>
      <w:r>
        <w:rPr>
          <w:rFonts w:hint="eastAsia"/>
        </w:rPr>
        <w:t>专业为您解决</w:t>
      </w:r>
      <w:r>
        <w:t>…..</w:t>
      </w:r>
    </w:p>
    <w:p w:rsidR="005E28CA" w:rsidRDefault="005E28CA" w:rsidP="00F45D86">
      <w:pPr>
        <w:pStyle w:val="ListParagraph"/>
        <w:ind w:left="420" w:firstLineChars="0" w:firstLine="0"/>
      </w:pPr>
      <w:r>
        <w:rPr>
          <w:rFonts w:hint="eastAsia"/>
        </w:rPr>
        <w:t>帮您轻松</w:t>
      </w:r>
      <w:r>
        <w:t>….</w:t>
      </w:r>
    </w:p>
    <w:p w:rsidR="005E28CA" w:rsidRDefault="005E28CA" w:rsidP="00EF52A9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所以字都加上凹凸的样式</w:t>
      </w:r>
    </w:p>
    <w:p w:rsidR="005E28CA" w:rsidRDefault="005E28CA" w:rsidP="00EF52A9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左边的图片换成有</w:t>
      </w:r>
      <w:r>
        <w:t>[</w:t>
      </w:r>
      <w:r>
        <w:rPr>
          <w:rFonts w:hint="eastAsia"/>
        </w:rPr>
        <w:t>书</w:t>
      </w:r>
      <w:r>
        <w:t>]</w:t>
      </w:r>
      <w:r>
        <w:rPr>
          <w:rFonts w:hint="eastAsia"/>
        </w:rPr>
        <w:t>的图标</w:t>
      </w:r>
    </w:p>
    <w:p w:rsidR="005E28CA" w:rsidRDefault="005E28CA" w:rsidP="00275E29">
      <w:pPr>
        <w:pStyle w:val="ListParagraph"/>
        <w:ind w:left="420" w:firstLineChars="0" w:firstLine="0"/>
      </w:pPr>
      <w:r w:rsidRPr="005C6991">
        <w:rPr>
          <w:noProof/>
        </w:rPr>
        <w:pict>
          <v:shape id="_x0000_i1028" type="#_x0000_t75" style="width:92.25pt;height:97.5pt;visibility:visible">
            <v:imagedata r:id="rId8" o:title=""/>
          </v:shape>
        </w:pict>
      </w:r>
    </w:p>
    <w:p w:rsidR="005E28CA" w:rsidRDefault="005E28CA" w:rsidP="00EF52A9">
      <w:pPr>
        <w:pStyle w:val="ListParagraph"/>
        <w:numPr>
          <w:ilvl w:val="0"/>
          <w:numId w:val="1"/>
        </w:numPr>
        <w:ind w:firstLineChars="0"/>
      </w:pPr>
      <w:r>
        <w:t>Sefile</w:t>
      </w:r>
      <w:r>
        <w:rPr>
          <w:szCs w:val="20"/>
        </w:rPr>
        <w:sym w:font="Wingdings" w:char="F0E0"/>
      </w:r>
      <w:r>
        <w:t xml:space="preserve"> slfile   </w:t>
      </w:r>
      <w:r>
        <w:rPr>
          <w:rFonts w:hint="eastAsia"/>
        </w:rPr>
        <w:t>另外这汉字的颜色，字体需要改变一下，参照</w:t>
      </w:r>
      <w:r>
        <w:t xml:space="preserve">  SL-&gt;WPS, file-&gt;Office</w:t>
      </w:r>
    </w:p>
    <w:p w:rsidR="005E28CA" w:rsidRDefault="005E28CA" w:rsidP="00A75587">
      <w:pPr>
        <w:pStyle w:val="ListParagraph"/>
        <w:ind w:left="420" w:firstLineChars="0" w:firstLine="0"/>
      </w:pPr>
      <w:r>
        <w:t>Version1.2</w:t>
      </w:r>
      <w:r>
        <w:rPr>
          <w:rFonts w:hint="eastAsia"/>
        </w:rPr>
        <w:t>去掉。</w:t>
      </w:r>
    </w:p>
    <w:p w:rsidR="005E28CA" w:rsidRDefault="005E28CA" w:rsidP="00A75587">
      <w:pPr>
        <w:pStyle w:val="ListParagraph"/>
        <w:ind w:left="420" w:firstLineChars="0" w:firstLine="0"/>
      </w:pPr>
      <w:r w:rsidRPr="005C6991">
        <w:rPr>
          <w:noProof/>
        </w:rPr>
        <w:pict>
          <v:shape id="图片 4" o:spid="_x0000_i1029" type="#_x0000_t75" style="width:411pt;height:100.5pt;visibility:visible">
            <v:imagedata r:id="rId9" o:title=""/>
          </v:shape>
        </w:pict>
      </w:r>
      <w:r w:rsidRPr="00A75587">
        <w:t xml:space="preserve"> </w:t>
      </w:r>
    </w:p>
    <w:p w:rsidR="005E28CA" w:rsidRPr="00B82590" w:rsidRDefault="005E28CA" w:rsidP="00B82590">
      <w:pPr>
        <w:pStyle w:val="ListParagraph"/>
        <w:ind w:firstLineChars="0" w:firstLine="0"/>
        <w:jc w:val="center"/>
        <w:rPr>
          <w:b/>
          <w:noProof/>
          <w:sz w:val="28"/>
          <w:szCs w:val="28"/>
        </w:rPr>
      </w:pPr>
      <w:r>
        <w:br w:type="page"/>
      </w:r>
      <w:r w:rsidRPr="00B82590">
        <w:rPr>
          <w:rFonts w:hint="eastAsia"/>
          <w:b/>
          <w:sz w:val="28"/>
          <w:szCs w:val="28"/>
        </w:rPr>
        <w:t>修改意见</w:t>
      </w:r>
    </w:p>
    <w:p w:rsidR="005E28CA" w:rsidRDefault="005E28CA" w:rsidP="008D1B39">
      <w:pPr>
        <w:pStyle w:val="ListParagraph"/>
        <w:ind w:firstLineChars="0" w:firstLine="0"/>
        <w:rPr>
          <w:noProof/>
        </w:rPr>
      </w:pPr>
    </w:p>
    <w:p w:rsidR="005E28CA" w:rsidRDefault="005E28CA" w:rsidP="008D1B39">
      <w:pPr>
        <w:pStyle w:val="ListParagraph"/>
        <w:ind w:firstLineChars="0" w:firstLine="0"/>
      </w:pPr>
      <w:r w:rsidRPr="005C6991">
        <w:rPr>
          <w:noProof/>
        </w:rPr>
        <w:pict>
          <v:shape id="_x0000_i1030" type="#_x0000_t75" alt="index-one_1.png" style="width:412.5pt;height:327.75pt;visibility:visible">
            <v:imagedata r:id="rId5" o:title=""/>
          </v:shape>
        </w:pict>
      </w:r>
    </w:p>
    <w:p w:rsidR="005E28CA" w:rsidRDefault="005E28CA" w:rsidP="008D1B39">
      <w:pPr>
        <w:pStyle w:val="ListParagraph"/>
        <w:ind w:firstLineChars="0" w:firstLine="0"/>
      </w:pPr>
      <w:r>
        <w:t xml:space="preserve">1 </w:t>
      </w:r>
      <w:r>
        <w:pict>
          <v:shape id="_x0000_i1031" type="#_x0000_t75" style="width:414.75pt;height:30.75pt">
            <v:imagedata r:id="rId10" o:title=""/>
          </v:shape>
        </w:pict>
      </w:r>
    </w:p>
    <w:p w:rsidR="005E28CA" w:rsidRDefault="005E28CA" w:rsidP="008D1B39">
      <w:pPr>
        <w:pStyle w:val="ListParagraph"/>
        <w:ind w:firstLineChars="0" w:firstLine="0"/>
      </w:pPr>
      <w:r>
        <w:rPr>
          <w:rFonts w:hint="eastAsia"/>
        </w:rPr>
        <w:t>【首页】</w:t>
      </w:r>
      <w:r>
        <w:t xml:space="preserve"> </w:t>
      </w:r>
      <w:r>
        <w:rPr>
          <w:rFonts w:hint="eastAsia"/>
        </w:rPr>
        <w:t>【关于我们】</w:t>
      </w:r>
      <w:r>
        <w:t xml:space="preserve"> </w:t>
      </w:r>
      <w:r>
        <w:rPr>
          <w:rFonts w:hint="eastAsia"/>
        </w:rPr>
        <w:t>【收费相关】</w:t>
      </w:r>
      <w:r>
        <w:t xml:space="preserve"> </w:t>
      </w:r>
      <w:r>
        <w:rPr>
          <w:rFonts w:hint="eastAsia"/>
        </w:rPr>
        <w:t>切换方式</w:t>
      </w:r>
    </w:p>
    <w:p w:rsidR="005E28CA" w:rsidRDefault="005E28CA" w:rsidP="008D1B39">
      <w:pPr>
        <w:pStyle w:val="ListParagraph"/>
        <w:ind w:firstLineChars="0" w:firstLine="0"/>
      </w:pPr>
      <w:r>
        <w:pict>
          <v:shape id="_x0000_i1032" type="#_x0000_t75" style="width:412.5pt;height:27pt">
            <v:imagedata r:id="rId11" o:title=""/>
          </v:shape>
        </w:pict>
      </w:r>
    </w:p>
    <w:p w:rsidR="005E28CA" w:rsidRDefault="005E28CA" w:rsidP="008D1B39">
      <w:pPr>
        <w:pStyle w:val="ListParagraph"/>
        <w:ind w:firstLineChars="0" w:firstLine="0"/>
      </w:pPr>
      <w:r>
        <w:rPr>
          <w:rFonts w:hint="eastAsia"/>
        </w:rPr>
        <w:t>这种切换效果稍微好看些</w:t>
      </w:r>
    </w:p>
    <w:p w:rsidR="005E28CA" w:rsidRDefault="005E28CA" w:rsidP="008D1B39">
      <w:pPr>
        <w:pStyle w:val="ListParagraph"/>
        <w:ind w:firstLineChars="0" w:firstLine="0"/>
      </w:pPr>
    </w:p>
    <w:p w:rsidR="005E28CA" w:rsidRDefault="005E28CA" w:rsidP="008D1B39">
      <w:pPr>
        <w:pStyle w:val="ListParagraph"/>
        <w:ind w:firstLineChars="0" w:firstLine="0"/>
      </w:pPr>
      <w:r>
        <w:t xml:space="preserve">2 </w:t>
      </w:r>
      <w:r>
        <w:rPr>
          <w:rFonts w:hint="eastAsia"/>
        </w:rPr>
        <w:t>标头项最好是【首页】</w:t>
      </w:r>
      <w:r>
        <w:t xml:space="preserve"> </w:t>
      </w:r>
      <w:r>
        <w:rPr>
          <w:rFonts w:hint="eastAsia"/>
        </w:rPr>
        <w:t>【产品】</w:t>
      </w:r>
      <w:r>
        <w:t xml:space="preserve"> </w:t>
      </w:r>
      <w:r>
        <w:rPr>
          <w:rFonts w:hint="eastAsia"/>
        </w:rPr>
        <w:t>【下载】</w:t>
      </w:r>
      <w:r>
        <w:t xml:space="preserve"> </w:t>
      </w:r>
      <w:r>
        <w:rPr>
          <w:rFonts w:hint="eastAsia"/>
        </w:rPr>
        <w:t>【关于我们】</w:t>
      </w:r>
    </w:p>
    <w:p w:rsidR="005E28CA" w:rsidRDefault="005E28CA" w:rsidP="008D1B39">
      <w:pPr>
        <w:pStyle w:val="ListParagraph"/>
        <w:ind w:firstLineChars="0" w:firstLine="0"/>
      </w:pPr>
      <w:r>
        <w:rPr>
          <w:rFonts w:hint="eastAsia"/>
        </w:rPr>
        <w:t>【产品】里面分为【产品介绍】和【购买方式】</w:t>
      </w:r>
    </w:p>
    <w:p w:rsidR="005E28CA" w:rsidRDefault="005E28CA" w:rsidP="008D1B39">
      <w:pPr>
        <w:pStyle w:val="ListParagraph"/>
        <w:ind w:firstLineChars="0" w:firstLine="0"/>
      </w:pPr>
      <w:r>
        <w:rPr>
          <w:rFonts w:hint="eastAsia"/>
        </w:rPr>
        <w:t>【下载】里面分为【使用说明】、【售后服务】、【在线升级】、【适用版】、【正式版】等相关的项目</w:t>
      </w:r>
    </w:p>
    <w:p w:rsidR="005E28CA" w:rsidRDefault="005E28CA" w:rsidP="008D1B39">
      <w:pPr>
        <w:pStyle w:val="ListParagraph"/>
        <w:ind w:firstLineChars="0" w:firstLine="0"/>
      </w:pPr>
    </w:p>
    <w:p w:rsidR="005E28CA" w:rsidRDefault="005E28CA" w:rsidP="008D1B39">
      <w:pPr>
        <w:pStyle w:val="ListParagraph"/>
        <w:ind w:firstLineChars="0" w:firstLine="0"/>
      </w:pPr>
    </w:p>
    <w:p w:rsidR="005E28CA" w:rsidRDefault="005E28CA" w:rsidP="008D1B39">
      <w:pPr>
        <w:pStyle w:val="ListParagraph"/>
        <w:ind w:firstLineChars="0" w:firstLine="0"/>
      </w:pPr>
      <w:r>
        <w:t xml:space="preserve">3 </w:t>
      </w:r>
      <w:r>
        <w:rPr>
          <w:rFonts w:hint="eastAsia"/>
        </w:rPr>
        <w:t>试用期</w:t>
      </w:r>
      <w:r>
        <w:t>3</w:t>
      </w:r>
      <w:r>
        <w:rPr>
          <w:rFonts w:hint="eastAsia"/>
        </w:rPr>
        <w:t>个月是不是有些长了，考虑一下试用期</w:t>
      </w:r>
      <w:r>
        <w:t>15</w:t>
      </w:r>
      <w:r>
        <w:rPr>
          <w:rFonts w:hint="eastAsia"/>
        </w:rPr>
        <w:t>天</w:t>
      </w:r>
    </w:p>
    <w:p w:rsidR="005E28CA" w:rsidRDefault="005E28CA" w:rsidP="008D1B39">
      <w:pPr>
        <w:pStyle w:val="ListParagraph"/>
        <w:ind w:firstLineChars="0" w:firstLine="0"/>
      </w:pPr>
    </w:p>
    <w:p w:rsidR="005E28CA" w:rsidRDefault="005E28CA" w:rsidP="008D1B39">
      <w:pPr>
        <w:pStyle w:val="ListParagraph"/>
        <w:ind w:firstLineChars="0" w:firstLine="0"/>
      </w:pPr>
      <w:r>
        <w:t>4</w:t>
      </w:r>
    </w:p>
    <w:p w:rsidR="005E28CA" w:rsidRDefault="005E28CA" w:rsidP="008D1B39">
      <w:pPr>
        <w:pStyle w:val="ListParagraph"/>
        <w:ind w:firstLineChars="0" w:firstLine="0"/>
        <w:rPr>
          <w:noProof/>
        </w:rPr>
      </w:pPr>
      <w:r w:rsidRPr="005C6991">
        <w:rPr>
          <w:noProof/>
        </w:rPr>
        <w:pict>
          <v:shape id="_x0000_i1033" type="#_x0000_t75" alt="banner_two.png" style="width:408.75pt;height:150.75pt;visibility:visible">
            <v:imagedata r:id="rId7" o:title=""/>
          </v:shape>
        </w:pict>
      </w:r>
    </w:p>
    <w:p w:rsidR="005E28CA" w:rsidRDefault="005E28CA" w:rsidP="008D1B39">
      <w:pPr>
        <w:pStyle w:val="ListParagraph"/>
        <w:ind w:firstLineChars="0" w:firstLine="0"/>
        <w:rPr>
          <w:noProof/>
        </w:rPr>
      </w:pPr>
      <w:r>
        <w:rPr>
          <w:rFonts w:hint="eastAsia"/>
          <w:noProof/>
        </w:rPr>
        <w:t>背景色是不是有点深了，考虑下浅色的在网站上的效果是不是会好一些</w:t>
      </w:r>
    </w:p>
    <w:p w:rsidR="005E28CA" w:rsidRDefault="005E28CA" w:rsidP="008D1B39">
      <w:pPr>
        <w:pStyle w:val="ListParagraph"/>
        <w:ind w:firstLineChars="0" w:firstLine="0"/>
        <w:rPr>
          <w:noProof/>
        </w:rPr>
      </w:pPr>
    </w:p>
    <w:p w:rsidR="005E28CA" w:rsidRDefault="005E28CA" w:rsidP="008D1B39">
      <w:pPr>
        <w:pStyle w:val="ListParagraph"/>
        <w:ind w:firstLineChars="0" w:firstLine="0"/>
      </w:pPr>
      <w:r>
        <w:t>5</w:t>
      </w:r>
      <w:r>
        <w:pict>
          <v:shape id="_x0000_i1034" type="#_x0000_t75" style="width:411.75pt;height:97.5pt">
            <v:imagedata r:id="rId12" o:title=""/>
          </v:shape>
        </w:pict>
      </w:r>
    </w:p>
    <w:p w:rsidR="005E28CA" w:rsidRDefault="005E28CA" w:rsidP="008D1B39">
      <w:pPr>
        <w:pStyle w:val="ListParagraph"/>
        <w:ind w:firstLineChars="0" w:firstLine="0"/>
      </w:pPr>
      <w:r>
        <w:rPr>
          <w:rFonts w:hint="eastAsia"/>
        </w:rPr>
        <w:t>产品特性的每张图片表示的意识与文字说明好像不怎么相符合，可以考虑找一写于文字说明相符的图片，即一看到图片就能大致知道文字的含义</w:t>
      </w:r>
    </w:p>
    <w:p w:rsidR="005E28CA" w:rsidRDefault="005E28CA" w:rsidP="008D1B39">
      <w:pPr>
        <w:pStyle w:val="ListParagraph"/>
        <w:ind w:firstLineChars="0" w:firstLine="0"/>
      </w:pPr>
    </w:p>
    <w:p w:rsidR="005E28CA" w:rsidRDefault="005E28CA" w:rsidP="008D1B39">
      <w:pPr>
        <w:pStyle w:val="ListParagraph"/>
        <w:ind w:firstLineChars="0" w:firstLine="0"/>
      </w:pPr>
      <w:r>
        <w:t>6</w:t>
      </w:r>
      <w:r>
        <w:pict>
          <v:shape id="_x0000_i1035" type="#_x0000_t75" style="width:295.5pt;height:37.5pt">
            <v:imagedata r:id="rId13" o:title=""/>
          </v:shape>
        </w:pict>
      </w:r>
      <w:r>
        <w:rPr>
          <w:rFonts w:hint="eastAsia"/>
        </w:rPr>
        <w:t>网站最顶端的着个效果能不能考虑做成动画的效果</w:t>
      </w:r>
    </w:p>
    <w:sectPr w:rsidR="005E28CA" w:rsidSect="00E704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C01617E"/>
    <w:multiLevelType w:val="hybridMultilevel"/>
    <w:tmpl w:val="E02C7B16"/>
    <w:lvl w:ilvl="0" w:tplc="0409000F">
      <w:start w:val="1"/>
      <w:numFmt w:val="decimal"/>
      <w:lvlText w:val="%1."/>
      <w:lvlJc w:val="left"/>
      <w:pPr>
        <w:ind w:left="42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">
    <w:nsid w:val="778B5055"/>
    <w:multiLevelType w:val="hybridMultilevel"/>
    <w:tmpl w:val="469E8C14"/>
    <w:lvl w:ilvl="0" w:tplc="0409000F">
      <w:start w:val="1"/>
      <w:numFmt w:val="decimal"/>
      <w:lvlText w:val="%1."/>
      <w:lvlJc w:val="left"/>
      <w:pPr>
        <w:ind w:left="42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0E22BC"/>
    <w:rsid w:val="000061C7"/>
    <w:rsid w:val="00045015"/>
    <w:rsid w:val="000A64D1"/>
    <w:rsid w:val="000E22BC"/>
    <w:rsid w:val="000E40CB"/>
    <w:rsid w:val="000F4838"/>
    <w:rsid w:val="00160CFB"/>
    <w:rsid w:val="001A3ABF"/>
    <w:rsid w:val="001F5219"/>
    <w:rsid w:val="002209A9"/>
    <w:rsid w:val="00275E29"/>
    <w:rsid w:val="0028576C"/>
    <w:rsid w:val="002C6503"/>
    <w:rsid w:val="0031087A"/>
    <w:rsid w:val="00333CCF"/>
    <w:rsid w:val="003A6028"/>
    <w:rsid w:val="003C092A"/>
    <w:rsid w:val="003D0E46"/>
    <w:rsid w:val="004116DB"/>
    <w:rsid w:val="0048155D"/>
    <w:rsid w:val="004878A8"/>
    <w:rsid w:val="004A3293"/>
    <w:rsid w:val="004E6E67"/>
    <w:rsid w:val="004F6B20"/>
    <w:rsid w:val="005000E1"/>
    <w:rsid w:val="005521D4"/>
    <w:rsid w:val="005755EA"/>
    <w:rsid w:val="005C6991"/>
    <w:rsid w:val="005E28CA"/>
    <w:rsid w:val="006404D8"/>
    <w:rsid w:val="006B4974"/>
    <w:rsid w:val="007020E1"/>
    <w:rsid w:val="00717E1C"/>
    <w:rsid w:val="007579C9"/>
    <w:rsid w:val="007853BA"/>
    <w:rsid w:val="007D0F9F"/>
    <w:rsid w:val="008B7B91"/>
    <w:rsid w:val="008D1B39"/>
    <w:rsid w:val="00921C87"/>
    <w:rsid w:val="00932DA6"/>
    <w:rsid w:val="0093792C"/>
    <w:rsid w:val="00942CA2"/>
    <w:rsid w:val="00943CBE"/>
    <w:rsid w:val="009633CF"/>
    <w:rsid w:val="009715D7"/>
    <w:rsid w:val="00987E53"/>
    <w:rsid w:val="009A775A"/>
    <w:rsid w:val="009B2D2D"/>
    <w:rsid w:val="009B3F36"/>
    <w:rsid w:val="009C5F56"/>
    <w:rsid w:val="009D5497"/>
    <w:rsid w:val="009F31CC"/>
    <w:rsid w:val="00A14B80"/>
    <w:rsid w:val="00A66787"/>
    <w:rsid w:val="00A73E67"/>
    <w:rsid w:val="00A75587"/>
    <w:rsid w:val="00AB27D8"/>
    <w:rsid w:val="00AC2CDB"/>
    <w:rsid w:val="00B219B4"/>
    <w:rsid w:val="00B8134D"/>
    <w:rsid w:val="00B82590"/>
    <w:rsid w:val="00BD3784"/>
    <w:rsid w:val="00C34238"/>
    <w:rsid w:val="00CC6BFD"/>
    <w:rsid w:val="00CD15D4"/>
    <w:rsid w:val="00D16BF2"/>
    <w:rsid w:val="00D34CA7"/>
    <w:rsid w:val="00D47885"/>
    <w:rsid w:val="00DE589C"/>
    <w:rsid w:val="00E21AE0"/>
    <w:rsid w:val="00E33459"/>
    <w:rsid w:val="00E61534"/>
    <w:rsid w:val="00E70414"/>
    <w:rsid w:val="00E71895"/>
    <w:rsid w:val="00EB6319"/>
    <w:rsid w:val="00EF52A9"/>
    <w:rsid w:val="00EF6F02"/>
    <w:rsid w:val="00F45D86"/>
    <w:rsid w:val="00F93B05"/>
    <w:rsid w:val="00FE0DD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0414"/>
    <w:pPr>
      <w:widowControl w:val="0"/>
      <w:jc w:val="both"/>
    </w:p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EF52A9"/>
    <w:pPr>
      <w:ind w:firstLineChars="200" w:firstLine="420"/>
    </w:pPr>
  </w:style>
  <w:style w:type="paragraph" w:styleId="BalloonText">
    <w:name w:val="Balloon Text"/>
    <w:basedOn w:val="Normal"/>
    <w:link w:val="BalloonTextChar"/>
    <w:uiPriority w:val="99"/>
    <w:semiHidden/>
    <w:rsid w:val="00EF52A9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EF52A9"/>
    <w:rPr>
      <w:rFonts w:cs="Times New Roman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145</TotalTime>
  <Pages>4</Pages>
  <Words>104</Words>
  <Characters>596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彭涛</dc:creator>
  <cp:keywords/>
  <dc:description/>
  <cp:lastModifiedBy>Administrator</cp:lastModifiedBy>
  <cp:revision>33</cp:revision>
  <dcterms:created xsi:type="dcterms:W3CDTF">2011-03-03T14:02:00Z</dcterms:created>
  <dcterms:modified xsi:type="dcterms:W3CDTF">2011-03-05T10:21:00Z</dcterms:modified>
</cp:coreProperties>
</file>